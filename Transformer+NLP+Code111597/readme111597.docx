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A88" w:rsidRPr="00357C84" w:rsidRDefault="00B1456C" w:rsidP="00B1456C">
      <w:pPr>
        <w:pStyle w:val="2"/>
      </w:pPr>
      <w:r>
        <w:rPr>
          <w:rFonts w:hint="eastAsia"/>
        </w:rPr>
        <w:t>使用说明</w:t>
      </w:r>
    </w:p>
    <w:p w:rsidR="00BF5489" w:rsidRPr="00776C99" w:rsidRDefault="00BF5489" w:rsidP="00BF5489">
      <w:pPr>
        <w:pStyle w:val="a3"/>
        <w:spacing w:beforeLines="50" w:before="163" w:line="360" w:lineRule="auto"/>
        <w:rPr>
          <w:color w:val="000000" w:themeColor="text1"/>
          <w:sz w:val="24"/>
          <w:szCs w:val="24"/>
        </w:rPr>
      </w:pPr>
      <w:r w:rsidRPr="00776C99">
        <w:rPr>
          <w:rFonts w:hint="eastAsia"/>
          <w:color w:val="000000" w:themeColor="text1"/>
          <w:sz w:val="24"/>
          <w:szCs w:val="24"/>
        </w:rPr>
        <w:t>本书压缩包分章提供了全书示例的源代码，读者可以直接调用。</w:t>
      </w:r>
    </w:p>
    <w:p w:rsidR="0095036E" w:rsidRPr="00776C99" w:rsidRDefault="00BF5489" w:rsidP="0095036E">
      <w:pPr>
        <w:pStyle w:val="a3"/>
        <w:spacing w:beforeLines="50" w:before="163" w:line="360" w:lineRule="auto"/>
        <w:rPr>
          <w:color w:val="000000" w:themeColor="text1"/>
          <w:sz w:val="24"/>
          <w:szCs w:val="24"/>
        </w:rPr>
      </w:pPr>
      <w:r w:rsidRPr="00776C99">
        <w:rPr>
          <w:rFonts w:hint="eastAsia"/>
          <w:color w:val="000000" w:themeColor="text1"/>
          <w:sz w:val="24"/>
          <w:szCs w:val="24"/>
        </w:rPr>
        <w:t>读者在使用本书的过程中，如有疑问，可以访问公众号：</w:t>
      </w:r>
      <w:proofErr w:type="spellStart"/>
      <w:r w:rsidRPr="00776C99">
        <w:rPr>
          <w:rFonts w:ascii="Courier New" w:hAnsi="Courier New" w:cs="Courier New" w:hint="eastAsia"/>
          <w:color w:val="000000" w:themeColor="text1"/>
          <w:sz w:val="24"/>
          <w:szCs w:val="24"/>
        </w:rPr>
        <w:t>FutMind</w:t>
      </w:r>
      <w:proofErr w:type="spellEnd"/>
      <w:r w:rsidRPr="00776C99">
        <w:rPr>
          <w:rFonts w:ascii="Courier New" w:hAnsi="Courier New" w:cs="Courier New" w:hint="eastAsia"/>
          <w:color w:val="000000" w:themeColor="text1"/>
          <w:sz w:val="24"/>
          <w:szCs w:val="24"/>
        </w:rPr>
        <w:t>，</w:t>
      </w:r>
      <w:proofErr w:type="gramStart"/>
      <w:r w:rsidRPr="00776C99">
        <w:rPr>
          <w:rFonts w:ascii="Courier New" w:hAnsi="Courier New" w:cs="Courier New" w:hint="eastAsia"/>
          <w:color w:val="000000" w:themeColor="text1"/>
          <w:sz w:val="24"/>
          <w:szCs w:val="24"/>
        </w:rPr>
        <w:t>本公众号</w:t>
      </w:r>
      <w:proofErr w:type="gramEnd"/>
      <w:r w:rsidRPr="00776C99">
        <w:rPr>
          <w:rFonts w:ascii="Courier New" w:hAnsi="Courier New" w:cs="Courier New" w:hint="eastAsia"/>
          <w:color w:val="000000" w:themeColor="text1"/>
          <w:sz w:val="24"/>
          <w:szCs w:val="24"/>
        </w:rPr>
        <w:t>会跟踪技术进展，同时，</w:t>
      </w:r>
      <w:r w:rsidR="0095036E" w:rsidRPr="00776C99">
        <w:rPr>
          <w:rFonts w:hint="eastAsia"/>
          <w:color w:val="000000" w:themeColor="text1"/>
          <w:sz w:val="24"/>
          <w:szCs w:val="24"/>
        </w:rPr>
        <w:t>读者也可以通过访问“</w:t>
      </w:r>
      <w:proofErr w:type="spellStart"/>
      <w:r w:rsidR="0095036E" w:rsidRPr="00776C99">
        <w:rPr>
          <w:rFonts w:ascii="Courier New" w:hAnsi="Courier New" w:cs="Courier New" w:hint="eastAsia"/>
          <w:color w:val="000000" w:themeColor="text1"/>
          <w:sz w:val="24"/>
          <w:szCs w:val="24"/>
        </w:rPr>
        <w:t>FutMind</w:t>
      </w:r>
      <w:proofErr w:type="spellEnd"/>
      <w:r w:rsidR="0095036E" w:rsidRPr="00776C99">
        <w:rPr>
          <w:rFonts w:hint="eastAsia"/>
          <w:color w:val="000000" w:themeColor="text1"/>
          <w:sz w:val="24"/>
          <w:szCs w:val="24"/>
        </w:rPr>
        <w:t>”公众号回复</w:t>
      </w:r>
      <w:r w:rsidR="0095036E">
        <w:rPr>
          <w:rFonts w:hint="eastAsia"/>
          <w:color w:val="000000" w:themeColor="text1"/>
          <w:sz w:val="24"/>
          <w:szCs w:val="24"/>
        </w:rPr>
        <w:t>“</w:t>
      </w:r>
      <w:r w:rsidR="0095036E" w:rsidRPr="00776C99">
        <w:rPr>
          <w:rFonts w:ascii="Calibri" w:hAnsi="Calibri" w:hint="eastAsia"/>
          <w:color w:val="000000" w:themeColor="text1"/>
          <w:sz w:val="20"/>
        </w:rPr>
        <w:t>11</w:t>
      </w:r>
      <w:r w:rsidR="0095036E">
        <w:rPr>
          <w:rFonts w:ascii="Calibri" w:hAnsi="Calibri" w:hint="eastAsia"/>
          <w:color w:val="000000" w:themeColor="text1"/>
          <w:sz w:val="20"/>
        </w:rPr>
        <w:t>1579</w:t>
      </w:r>
      <w:r w:rsidR="0095036E">
        <w:rPr>
          <w:rFonts w:ascii="Calibri" w:hAnsi="Calibri" w:hint="eastAsia"/>
          <w:color w:val="000000" w:themeColor="text1"/>
          <w:sz w:val="20"/>
        </w:rPr>
        <w:t>”</w:t>
      </w:r>
      <w:bookmarkStart w:id="0" w:name="_GoBack"/>
      <w:r w:rsidR="0095036E" w:rsidRPr="0095036E">
        <w:rPr>
          <w:rFonts w:hint="eastAsia"/>
          <w:color w:val="000000" w:themeColor="text1"/>
          <w:sz w:val="24"/>
          <w:szCs w:val="24"/>
        </w:rPr>
        <w:t>或</w:t>
      </w:r>
      <w:r w:rsidR="0095036E" w:rsidRPr="0095036E">
        <w:rPr>
          <w:color w:val="000000" w:themeColor="text1"/>
          <w:sz w:val="24"/>
          <w:szCs w:val="24"/>
        </w:rPr>
        <w:t>发邮件至：</w:t>
      </w:r>
      <w:r w:rsidR="0095036E" w:rsidRPr="0095036E">
        <w:rPr>
          <w:rFonts w:hint="eastAsia"/>
          <w:color w:val="000000" w:themeColor="text1"/>
          <w:sz w:val="24"/>
          <w:szCs w:val="24"/>
        </w:rPr>
        <w:t>3113088@qq.com</w:t>
      </w:r>
      <w:r w:rsidR="0095036E" w:rsidRPr="00776C99">
        <w:rPr>
          <w:rFonts w:hint="eastAsia"/>
          <w:color w:val="000000" w:themeColor="text1"/>
          <w:sz w:val="24"/>
          <w:szCs w:val="24"/>
        </w:rPr>
        <w:t>获</w:t>
      </w:r>
      <w:r w:rsidR="0095036E">
        <w:rPr>
          <w:rFonts w:hint="eastAsia"/>
          <w:color w:val="000000" w:themeColor="text1"/>
          <w:sz w:val="24"/>
          <w:szCs w:val="24"/>
        </w:rPr>
        <w:t>得</w:t>
      </w:r>
      <w:r w:rsidR="0095036E">
        <w:rPr>
          <w:color w:val="000000" w:themeColor="text1"/>
          <w:sz w:val="24"/>
          <w:szCs w:val="24"/>
        </w:rPr>
        <w:t>问题解答。</w:t>
      </w:r>
    </w:p>
    <w:bookmarkEnd w:id="0"/>
    <w:p w:rsidR="00BF5489" w:rsidRPr="00776C99" w:rsidRDefault="00BF5489" w:rsidP="00BF5489">
      <w:pPr>
        <w:pStyle w:val="a3"/>
        <w:jc w:val="center"/>
        <w:rPr>
          <w:color w:val="000000" w:themeColor="text1"/>
          <w:sz w:val="24"/>
          <w:szCs w:val="24"/>
        </w:rPr>
      </w:pPr>
      <w:r w:rsidRPr="00776C99">
        <w:rPr>
          <w:noProof/>
          <w:color w:val="000000" w:themeColor="text1"/>
          <w:sz w:val="24"/>
          <w:szCs w:val="24"/>
        </w:rPr>
        <w:drawing>
          <wp:inline distT="0" distB="0" distL="0" distR="0">
            <wp:extent cx="1295400" cy="1295400"/>
            <wp:effectExtent l="0" t="0" r="0" b="0"/>
            <wp:docPr id="3" name="图片 2" descr="C:\Users\Haiou\Documents\WeChat Files\ourcax\FileStorage\Temp\69eab6ec6cce85b80bcceaa5c1f0d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iou\Documents\WeChat Files\ourcax\FileStorage\Temp\69eab6ec6cce85b80bcceaa5c1f0dd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C99">
        <w:rPr>
          <w:color w:val="000000" w:themeColor="text1"/>
          <w:sz w:val="24"/>
          <w:szCs w:val="24"/>
        </w:rPr>
        <w:t xml:space="preserve"> </w:t>
      </w:r>
      <w:r w:rsidRPr="00776C99">
        <w:rPr>
          <w:rFonts w:hint="eastAsia"/>
          <w:color w:val="000000" w:themeColor="text1"/>
          <w:sz w:val="24"/>
          <w:szCs w:val="24"/>
        </w:rPr>
        <w:t xml:space="preserve">              </w:t>
      </w:r>
      <w:r w:rsidRPr="00776C99">
        <w:rPr>
          <w:noProof/>
          <w:color w:val="000000" w:themeColor="text1"/>
          <w:sz w:val="24"/>
          <w:szCs w:val="24"/>
        </w:rPr>
        <w:drawing>
          <wp:inline distT="0" distB="0" distL="0" distR="0">
            <wp:extent cx="1236943" cy="1211580"/>
            <wp:effectExtent l="0" t="0" r="1905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943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489" w:rsidRPr="00776C99" w:rsidRDefault="00BF5489" w:rsidP="00BF5489">
      <w:pPr>
        <w:pStyle w:val="a3"/>
        <w:jc w:val="center"/>
        <w:rPr>
          <w:color w:val="000000" w:themeColor="text1"/>
          <w:sz w:val="24"/>
          <w:szCs w:val="24"/>
        </w:rPr>
      </w:pPr>
      <w:r w:rsidRPr="00776C99">
        <w:rPr>
          <w:rFonts w:hint="eastAsia"/>
          <w:color w:val="000000" w:themeColor="text1"/>
          <w:sz w:val="24"/>
          <w:szCs w:val="24"/>
        </w:rPr>
        <w:t>公众号（技术分享）</w:t>
      </w:r>
      <w:r w:rsidRPr="00776C99">
        <w:rPr>
          <w:rFonts w:hint="eastAsia"/>
          <w:color w:val="000000" w:themeColor="text1"/>
          <w:sz w:val="24"/>
          <w:szCs w:val="24"/>
        </w:rPr>
        <w:tab/>
      </w:r>
      <w:r w:rsidRPr="00776C99">
        <w:rPr>
          <w:rFonts w:hint="eastAsia"/>
          <w:color w:val="000000" w:themeColor="text1"/>
          <w:sz w:val="24"/>
          <w:szCs w:val="24"/>
        </w:rPr>
        <w:tab/>
      </w:r>
      <w:r w:rsidRPr="00776C99">
        <w:rPr>
          <w:rFonts w:hint="eastAsia"/>
          <w:color w:val="000000" w:themeColor="text1"/>
          <w:sz w:val="24"/>
          <w:szCs w:val="24"/>
        </w:rPr>
        <w:tab/>
      </w:r>
      <w:r w:rsidRPr="00776C99">
        <w:rPr>
          <w:rFonts w:hint="eastAsia"/>
          <w:color w:val="000000" w:themeColor="text1"/>
          <w:sz w:val="24"/>
          <w:szCs w:val="24"/>
        </w:rPr>
        <w:tab/>
      </w:r>
      <w:r w:rsidRPr="00776C99">
        <w:rPr>
          <w:rFonts w:hint="eastAsia"/>
          <w:color w:val="000000" w:themeColor="text1"/>
          <w:sz w:val="24"/>
          <w:szCs w:val="24"/>
        </w:rPr>
        <w:tab/>
      </w:r>
      <w:r w:rsidRPr="00776C99">
        <w:rPr>
          <w:rFonts w:hint="eastAsia"/>
          <w:color w:val="000000" w:themeColor="text1"/>
          <w:sz w:val="24"/>
          <w:szCs w:val="24"/>
        </w:rPr>
        <w:t>微信号（作者助手）</w:t>
      </w:r>
    </w:p>
    <w:p w:rsidR="00B70FF0" w:rsidRPr="00BF5489" w:rsidRDefault="00B70FF0" w:rsidP="00BF5489">
      <w:pPr>
        <w:pStyle w:val="a3"/>
        <w:spacing w:beforeLines="50" w:before="163" w:line="360" w:lineRule="auto"/>
        <w:rPr>
          <w:sz w:val="24"/>
          <w:szCs w:val="24"/>
        </w:rPr>
      </w:pPr>
    </w:p>
    <w:sectPr w:rsidR="00B70FF0" w:rsidRPr="00BF5489" w:rsidSect="00965A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0433" w:h="14742"/>
      <w:pgMar w:top="1247" w:right="851" w:bottom="1191" w:left="1134" w:header="680" w:footer="851" w:gutter="0"/>
      <w:cols w:space="420"/>
      <w:titlePg/>
      <w:docGrid w:type="linesAndChars" w:linePitch="326" w:charSpace="2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0D89" w:rsidRDefault="00550D89" w:rsidP="00F219D6">
      <w:r>
        <w:separator/>
      </w:r>
    </w:p>
  </w:endnote>
  <w:endnote w:type="continuationSeparator" w:id="0">
    <w:p w:rsidR="00550D89" w:rsidRDefault="00550D89" w:rsidP="00F21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47C0" w:rsidRDefault="007C47C0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47C0" w:rsidRDefault="007C47C0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47C0" w:rsidRDefault="007C47C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0D89" w:rsidRDefault="00550D89" w:rsidP="00F219D6">
      <w:r>
        <w:separator/>
      </w:r>
    </w:p>
  </w:footnote>
  <w:footnote w:type="continuationSeparator" w:id="0">
    <w:p w:rsidR="00550D89" w:rsidRDefault="00550D89" w:rsidP="00F219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47C0" w:rsidRDefault="007C47C0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47C0" w:rsidRDefault="007C47C0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47C0" w:rsidRDefault="007C47C0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241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UzNDJjNTc3ODZkNmZlZTViMmVhMTk0MWIzNjI1ODcifQ=="/>
  </w:docVars>
  <w:rsids>
    <w:rsidRoot w:val="000E63C7"/>
    <w:rsid w:val="000070C0"/>
    <w:rsid w:val="00063FE1"/>
    <w:rsid w:val="0006507F"/>
    <w:rsid w:val="0006613F"/>
    <w:rsid w:val="000675E4"/>
    <w:rsid w:val="00096E19"/>
    <w:rsid w:val="000A16C3"/>
    <w:rsid w:val="000A3B1F"/>
    <w:rsid w:val="000C2EF1"/>
    <w:rsid w:val="000C4334"/>
    <w:rsid w:val="000E4EA1"/>
    <w:rsid w:val="000E63C7"/>
    <w:rsid w:val="000F0926"/>
    <w:rsid w:val="00101ACC"/>
    <w:rsid w:val="0010463E"/>
    <w:rsid w:val="00112166"/>
    <w:rsid w:val="0013762F"/>
    <w:rsid w:val="00164002"/>
    <w:rsid w:val="0016700A"/>
    <w:rsid w:val="00180869"/>
    <w:rsid w:val="001A06C2"/>
    <w:rsid w:val="001C1F28"/>
    <w:rsid w:val="001E4888"/>
    <w:rsid w:val="00202655"/>
    <w:rsid w:val="00231FE0"/>
    <w:rsid w:val="002443CC"/>
    <w:rsid w:val="00267F54"/>
    <w:rsid w:val="00280DC4"/>
    <w:rsid w:val="00282405"/>
    <w:rsid w:val="00295D93"/>
    <w:rsid w:val="002A3853"/>
    <w:rsid w:val="002C1D53"/>
    <w:rsid w:val="002F5655"/>
    <w:rsid w:val="00302169"/>
    <w:rsid w:val="0030657A"/>
    <w:rsid w:val="003278D6"/>
    <w:rsid w:val="00357C84"/>
    <w:rsid w:val="00393637"/>
    <w:rsid w:val="0039775D"/>
    <w:rsid w:val="003B771C"/>
    <w:rsid w:val="003C1955"/>
    <w:rsid w:val="003C4209"/>
    <w:rsid w:val="003C57D4"/>
    <w:rsid w:val="003F042C"/>
    <w:rsid w:val="003F552B"/>
    <w:rsid w:val="00414DDF"/>
    <w:rsid w:val="00416E43"/>
    <w:rsid w:val="00437DD2"/>
    <w:rsid w:val="0044431E"/>
    <w:rsid w:val="0047104E"/>
    <w:rsid w:val="00486EBE"/>
    <w:rsid w:val="00497D91"/>
    <w:rsid w:val="004B33BD"/>
    <w:rsid w:val="004C0C59"/>
    <w:rsid w:val="005211BC"/>
    <w:rsid w:val="00550D89"/>
    <w:rsid w:val="00560F37"/>
    <w:rsid w:val="00566890"/>
    <w:rsid w:val="00590F18"/>
    <w:rsid w:val="005B07BF"/>
    <w:rsid w:val="005B24AF"/>
    <w:rsid w:val="005E5640"/>
    <w:rsid w:val="00604107"/>
    <w:rsid w:val="006502EE"/>
    <w:rsid w:val="006511A7"/>
    <w:rsid w:val="00657395"/>
    <w:rsid w:val="006701B6"/>
    <w:rsid w:val="00675992"/>
    <w:rsid w:val="006A4A6E"/>
    <w:rsid w:val="006A6414"/>
    <w:rsid w:val="006B0254"/>
    <w:rsid w:val="006B39D8"/>
    <w:rsid w:val="006B5888"/>
    <w:rsid w:val="006D3131"/>
    <w:rsid w:val="00717464"/>
    <w:rsid w:val="00720BF5"/>
    <w:rsid w:val="007213B2"/>
    <w:rsid w:val="00770246"/>
    <w:rsid w:val="007C47C0"/>
    <w:rsid w:val="008058DA"/>
    <w:rsid w:val="00810602"/>
    <w:rsid w:val="0095036E"/>
    <w:rsid w:val="00950715"/>
    <w:rsid w:val="009567E5"/>
    <w:rsid w:val="00965A43"/>
    <w:rsid w:val="009B5D2A"/>
    <w:rsid w:val="009C051B"/>
    <w:rsid w:val="009C3333"/>
    <w:rsid w:val="009C4E3C"/>
    <w:rsid w:val="009E06CC"/>
    <w:rsid w:val="009E5C1B"/>
    <w:rsid w:val="00A01DFA"/>
    <w:rsid w:val="00A34349"/>
    <w:rsid w:val="00A45247"/>
    <w:rsid w:val="00A70AF8"/>
    <w:rsid w:val="00A741B3"/>
    <w:rsid w:val="00A81184"/>
    <w:rsid w:val="00AC039D"/>
    <w:rsid w:val="00AC2740"/>
    <w:rsid w:val="00AD1F97"/>
    <w:rsid w:val="00AD75C9"/>
    <w:rsid w:val="00AE533E"/>
    <w:rsid w:val="00AF6B23"/>
    <w:rsid w:val="00B062D9"/>
    <w:rsid w:val="00B1456C"/>
    <w:rsid w:val="00B21525"/>
    <w:rsid w:val="00B217AF"/>
    <w:rsid w:val="00B23463"/>
    <w:rsid w:val="00B265F1"/>
    <w:rsid w:val="00B36657"/>
    <w:rsid w:val="00B5129D"/>
    <w:rsid w:val="00B56EBB"/>
    <w:rsid w:val="00B65A36"/>
    <w:rsid w:val="00B70FF0"/>
    <w:rsid w:val="00B817C7"/>
    <w:rsid w:val="00B904FC"/>
    <w:rsid w:val="00B924D4"/>
    <w:rsid w:val="00BA75D8"/>
    <w:rsid w:val="00BB20B1"/>
    <w:rsid w:val="00BD7D23"/>
    <w:rsid w:val="00BE0053"/>
    <w:rsid w:val="00BF5489"/>
    <w:rsid w:val="00C07EAA"/>
    <w:rsid w:val="00C22BC4"/>
    <w:rsid w:val="00C24A89"/>
    <w:rsid w:val="00C6575B"/>
    <w:rsid w:val="00CC2C10"/>
    <w:rsid w:val="00CC3587"/>
    <w:rsid w:val="00CD3A07"/>
    <w:rsid w:val="00D27D39"/>
    <w:rsid w:val="00D5019A"/>
    <w:rsid w:val="00D52197"/>
    <w:rsid w:val="00D6148E"/>
    <w:rsid w:val="00D72B60"/>
    <w:rsid w:val="00DA5966"/>
    <w:rsid w:val="00DC7A88"/>
    <w:rsid w:val="00DD6E6F"/>
    <w:rsid w:val="00DE12BD"/>
    <w:rsid w:val="00E21375"/>
    <w:rsid w:val="00E3301A"/>
    <w:rsid w:val="00E36952"/>
    <w:rsid w:val="00E61307"/>
    <w:rsid w:val="00E67D0C"/>
    <w:rsid w:val="00E728D3"/>
    <w:rsid w:val="00E86707"/>
    <w:rsid w:val="00EB7839"/>
    <w:rsid w:val="00EE7F87"/>
    <w:rsid w:val="00F0553F"/>
    <w:rsid w:val="00F129C0"/>
    <w:rsid w:val="00F219D6"/>
    <w:rsid w:val="00F35480"/>
    <w:rsid w:val="00F35727"/>
    <w:rsid w:val="00F578B9"/>
    <w:rsid w:val="00F87CD8"/>
    <w:rsid w:val="00F92A10"/>
    <w:rsid w:val="00F9529D"/>
    <w:rsid w:val="00F97B24"/>
    <w:rsid w:val="00FA46FC"/>
    <w:rsid w:val="00FA759A"/>
    <w:rsid w:val="00FB751E"/>
    <w:rsid w:val="00FC0B0F"/>
    <w:rsid w:val="00FC7C08"/>
    <w:rsid w:val="00FD2F29"/>
    <w:rsid w:val="00FD730F"/>
    <w:rsid w:val="00FF456E"/>
    <w:rsid w:val="0AC703EC"/>
    <w:rsid w:val="63633776"/>
    <w:rsid w:val="67D0452E"/>
    <w:rsid w:val="6E0D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043EA34-1CCB-4CCA-B608-5C7FB715B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A43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autoRedefine/>
    <w:qFormat/>
    <w:rsid w:val="00965A43"/>
    <w:pPr>
      <w:keepNext/>
      <w:keepLines/>
      <w:wordWrap w:val="0"/>
      <w:spacing w:before="600" w:after="600"/>
      <w:jc w:val="right"/>
      <w:outlineLvl w:val="0"/>
    </w:pPr>
    <w:rPr>
      <w:rFonts w:eastAsia="隶书"/>
      <w:kern w:val="44"/>
      <w:sz w:val="44"/>
      <w:szCs w:val="20"/>
    </w:rPr>
  </w:style>
  <w:style w:type="paragraph" w:styleId="2">
    <w:name w:val="heading 2"/>
    <w:basedOn w:val="a"/>
    <w:next w:val="a"/>
    <w:autoRedefine/>
    <w:qFormat/>
    <w:rsid w:val="00B1456C"/>
    <w:pPr>
      <w:keepNext/>
      <w:keepLines/>
      <w:spacing w:before="360" w:after="360"/>
      <w:jc w:val="center"/>
      <w:outlineLvl w:val="1"/>
    </w:pPr>
    <w:rPr>
      <w:rFonts w:eastAsia="楷体_GB2312"/>
      <w:kern w:val="32"/>
      <w:sz w:val="32"/>
    </w:rPr>
  </w:style>
  <w:style w:type="paragraph" w:styleId="3">
    <w:name w:val="heading 3"/>
    <w:basedOn w:val="a"/>
    <w:next w:val="a"/>
    <w:autoRedefine/>
    <w:qFormat/>
    <w:rsid w:val="00B70FF0"/>
    <w:pPr>
      <w:keepNext/>
      <w:keepLines/>
      <w:spacing w:before="120" w:after="120"/>
      <w:ind w:firstLineChars="200" w:firstLine="562"/>
      <w:jc w:val="left"/>
      <w:outlineLvl w:val="2"/>
    </w:pPr>
    <w:rPr>
      <w:rFonts w:eastAsia="黑体"/>
      <w:sz w:val="28"/>
      <w:szCs w:val="20"/>
    </w:rPr>
  </w:style>
  <w:style w:type="paragraph" w:styleId="4">
    <w:name w:val="heading 4"/>
    <w:basedOn w:val="a"/>
    <w:next w:val="a"/>
    <w:link w:val="4Char"/>
    <w:autoRedefine/>
    <w:qFormat/>
    <w:rsid w:val="00965A43"/>
    <w:pPr>
      <w:keepNext/>
      <w:keepLines/>
      <w:spacing w:before="120" w:after="120"/>
      <w:ind w:firstLineChars="200" w:firstLine="420"/>
      <w:jc w:val="left"/>
      <w:outlineLvl w:val="3"/>
    </w:pPr>
    <w:rPr>
      <w:sz w:val="21"/>
      <w:szCs w:val="20"/>
    </w:rPr>
  </w:style>
  <w:style w:type="paragraph" w:styleId="5">
    <w:name w:val="heading 5"/>
    <w:basedOn w:val="a"/>
    <w:next w:val="a"/>
    <w:autoRedefine/>
    <w:qFormat/>
    <w:rsid w:val="00965A43"/>
    <w:pPr>
      <w:keepNext/>
      <w:keepLines/>
      <w:ind w:firstLineChars="200" w:firstLine="420"/>
      <w:jc w:val="left"/>
      <w:outlineLvl w:val="4"/>
    </w:pPr>
    <w:rPr>
      <w:sz w:val="21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Char"/>
    <w:qFormat/>
    <w:rsid w:val="00965A43"/>
    <w:pPr>
      <w:ind w:firstLine="425"/>
    </w:pPr>
    <w:rPr>
      <w:sz w:val="21"/>
      <w:szCs w:val="20"/>
    </w:rPr>
  </w:style>
  <w:style w:type="paragraph" w:styleId="a4">
    <w:name w:val="Document Map"/>
    <w:basedOn w:val="a"/>
    <w:semiHidden/>
    <w:rsid w:val="00965A43"/>
    <w:pPr>
      <w:shd w:val="clear" w:color="auto" w:fill="000080"/>
    </w:pPr>
  </w:style>
  <w:style w:type="paragraph" w:styleId="a5">
    <w:name w:val="Balloon Text"/>
    <w:basedOn w:val="a"/>
    <w:link w:val="Char0"/>
    <w:rsid w:val="00965A43"/>
    <w:rPr>
      <w:sz w:val="18"/>
      <w:szCs w:val="18"/>
    </w:rPr>
  </w:style>
  <w:style w:type="paragraph" w:styleId="a6">
    <w:name w:val="footer"/>
    <w:basedOn w:val="a"/>
    <w:rsid w:val="00965A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rsid w:val="00965A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List"/>
    <w:basedOn w:val="a"/>
    <w:next w:val="a"/>
    <w:autoRedefine/>
    <w:rsid w:val="00965A43"/>
    <w:pPr>
      <w:adjustRightInd w:val="0"/>
      <w:snapToGrid w:val="0"/>
      <w:spacing w:before="120" w:after="120" w:line="312" w:lineRule="atLeast"/>
      <w:ind w:left="1276" w:hanging="1276"/>
      <w:textAlignment w:val="baseline"/>
    </w:pPr>
    <w:rPr>
      <w:rFonts w:eastAsia="楷体_GB2312"/>
      <w:kern w:val="0"/>
      <w:sz w:val="21"/>
      <w:szCs w:val="20"/>
    </w:rPr>
  </w:style>
  <w:style w:type="character" w:styleId="a9">
    <w:name w:val="FollowedHyperlink"/>
    <w:basedOn w:val="a0"/>
    <w:autoRedefine/>
    <w:qFormat/>
    <w:rsid w:val="00965A43"/>
    <w:rPr>
      <w:color w:val="800080" w:themeColor="followedHyperlink"/>
      <w:u w:val="single"/>
    </w:rPr>
  </w:style>
  <w:style w:type="character" w:styleId="aa">
    <w:name w:val="Hyperlink"/>
    <w:basedOn w:val="a0"/>
    <w:uiPriority w:val="99"/>
    <w:unhideWhenUsed/>
    <w:rsid w:val="00965A43"/>
    <w:rPr>
      <w:color w:val="0000FF" w:themeColor="hyperlink"/>
      <w:u w:val="single"/>
    </w:rPr>
  </w:style>
  <w:style w:type="paragraph" w:customStyle="1" w:styleId="ab">
    <w:name w:val="填空题"/>
    <w:basedOn w:val="a"/>
    <w:autoRedefine/>
    <w:qFormat/>
    <w:rsid w:val="00965A43"/>
    <w:pPr>
      <w:keepNext/>
      <w:keepLines/>
      <w:spacing w:before="120" w:after="120"/>
      <w:ind w:firstLineChars="200" w:firstLine="420"/>
      <w:outlineLvl w:val="5"/>
    </w:pPr>
    <w:rPr>
      <w:rFonts w:eastAsia="黑体"/>
      <w:sz w:val="21"/>
      <w:szCs w:val="20"/>
    </w:rPr>
  </w:style>
  <w:style w:type="paragraph" w:customStyle="1" w:styleId="ac">
    <w:name w:val="图题"/>
    <w:basedOn w:val="a"/>
    <w:autoRedefine/>
    <w:rsid w:val="00965A43"/>
    <w:pPr>
      <w:spacing w:afterLines="50"/>
      <w:jc w:val="center"/>
    </w:pPr>
    <w:rPr>
      <w:sz w:val="18"/>
    </w:rPr>
  </w:style>
  <w:style w:type="paragraph" w:customStyle="1" w:styleId="ad">
    <w:name w:val="图"/>
    <w:basedOn w:val="a"/>
    <w:rsid w:val="00965A43"/>
    <w:pPr>
      <w:jc w:val="center"/>
    </w:pPr>
    <w:rPr>
      <w:sz w:val="21"/>
    </w:rPr>
  </w:style>
  <w:style w:type="paragraph" w:customStyle="1" w:styleId="ae">
    <w:name w:val="奇数页眉"/>
    <w:basedOn w:val="a"/>
    <w:autoRedefine/>
    <w:rsid w:val="00965A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right"/>
    </w:pPr>
    <w:rPr>
      <w:rFonts w:ascii="楷体_GB2312" w:eastAsia="楷体_GB2312"/>
      <w:sz w:val="18"/>
      <w:szCs w:val="18"/>
    </w:rPr>
  </w:style>
  <w:style w:type="paragraph" w:customStyle="1" w:styleId="af">
    <w:name w:val="表头"/>
    <w:basedOn w:val="a"/>
    <w:autoRedefine/>
    <w:rsid w:val="00965A43"/>
    <w:pPr>
      <w:spacing w:before="120" w:after="120"/>
      <w:jc w:val="center"/>
    </w:pPr>
    <w:rPr>
      <w:rFonts w:eastAsia="黑体"/>
      <w:sz w:val="18"/>
      <w:szCs w:val="20"/>
    </w:rPr>
  </w:style>
  <w:style w:type="paragraph" w:customStyle="1" w:styleId="af0">
    <w:name w:val="表格后文字"/>
    <w:basedOn w:val="a3"/>
    <w:next w:val="a3"/>
    <w:autoRedefine/>
    <w:rsid w:val="00965A43"/>
    <w:pPr>
      <w:spacing w:before="120"/>
    </w:pPr>
  </w:style>
  <w:style w:type="paragraph" w:customStyle="1" w:styleId="af1">
    <w:name w:val="表格内文字"/>
    <w:basedOn w:val="a3"/>
    <w:autoRedefine/>
    <w:rsid w:val="00965A43"/>
    <w:pPr>
      <w:spacing w:before="20" w:after="20" w:line="240" w:lineRule="atLeast"/>
      <w:ind w:firstLineChars="200" w:firstLine="200"/>
    </w:pPr>
    <w:rPr>
      <w:sz w:val="18"/>
    </w:rPr>
  </w:style>
  <w:style w:type="paragraph" w:customStyle="1" w:styleId="af2">
    <w:name w:val="表第一行文字"/>
    <w:basedOn w:val="af1"/>
    <w:next w:val="af1"/>
    <w:autoRedefine/>
    <w:rsid w:val="00965A43"/>
    <w:pPr>
      <w:ind w:firstLine="360"/>
    </w:pPr>
  </w:style>
  <w:style w:type="character" w:customStyle="1" w:styleId="Char0">
    <w:name w:val="批注框文本 Char"/>
    <w:basedOn w:val="a0"/>
    <w:link w:val="a5"/>
    <w:rsid w:val="00965A43"/>
    <w:rPr>
      <w:kern w:val="2"/>
      <w:sz w:val="18"/>
      <w:szCs w:val="18"/>
    </w:rPr>
  </w:style>
  <w:style w:type="character" w:customStyle="1" w:styleId="zwChar">
    <w:name w:val="zw Char"/>
    <w:link w:val="zw"/>
    <w:qFormat/>
    <w:rsid w:val="00965A43"/>
    <w:rPr>
      <w:snapToGrid w:val="0"/>
      <w:kern w:val="21"/>
      <w:sz w:val="21"/>
      <w:szCs w:val="21"/>
    </w:rPr>
  </w:style>
  <w:style w:type="paragraph" w:customStyle="1" w:styleId="zw">
    <w:name w:val="zw"/>
    <w:link w:val="zwChar"/>
    <w:qFormat/>
    <w:rsid w:val="00965A43"/>
    <w:pPr>
      <w:widowControl w:val="0"/>
      <w:overflowPunct w:val="0"/>
      <w:topLinePunct/>
      <w:adjustRightInd w:val="0"/>
      <w:snapToGrid w:val="0"/>
      <w:spacing w:line="312" w:lineRule="atLeast"/>
      <w:ind w:firstLineChars="200" w:firstLine="200"/>
      <w:jc w:val="both"/>
      <w:textAlignment w:val="center"/>
    </w:pPr>
    <w:rPr>
      <w:snapToGrid w:val="0"/>
      <w:kern w:val="21"/>
      <w:sz w:val="21"/>
      <w:szCs w:val="21"/>
    </w:rPr>
  </w:style>
  <w:style w:type="character" w:customStyle="1" w:styleId="4Char">
    <w:name w:val="标题 4 Char"/>
    <w:basedOn w:val="a0"/>
    <w:link w:val="4"/>
    <w:rsid w:val="00965A43"/>
    <w:rPr>
      <w:kern w:val="2"/>
      <w:sz w:val="21"/>
    </w:rPr>
  </w:style>
  <w:style w:type="character" w:customStyle="1" w:styleId="Char">
    <w:name w:val="正文缩进 Char"/>
    <w:link w:val="a3"/>
    <w:qFormat/>
    <w:rsid w:val="009C3333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9-&#26631;&#20934;&#35268;&#33539;\00.&#26631;&#20934;&#27169;&#29256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00.标准模版</Template>
  <TotalTime>4</TotalTime>
  <Pages>1</Pages>
  <Words>27</Words>
  <Characters>157</Characters>
  <Application>Microsoft Office Word</Application>
  <DocSecurity>0</DocSecurity>
  <Lines>1</Lines>
  <Paragraphs>1</Paragraphs>
  <ScaleCrop>false</ScaleCrop>
  <Company>人民邮电出版社</Company>
  <LinksUpToDate>false</LinksUpToDate>
  <CharactersWithSpaces>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编写要求</dc:title>
  <dc:creator>RSAOE</dc:creator>
  <cp:lastModifiedBy>Administrator</cp:lastModifiedBy>
  <cp:revision>4</cp:revision>
  <cp:lastPrinted>1900-12-31T16:00:00Z</cp:lastPrinted>
  <dcterms:created xsi:type="dcterms:W3CDTF">2025-03-19T05:38:00Z</dcterms:created>
  <dcterms:modified xsi:type="dcterms:W3CDTF">2025-07-30T06:30:00Z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12EF09937B8446628123BDAD7ABDCCCF_12</vt:lpwstr>
  </property>
</Properties>
</file>